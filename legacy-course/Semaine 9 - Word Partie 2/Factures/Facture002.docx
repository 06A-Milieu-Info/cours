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FFCD9" w14:textId="77777777" w:rsidR="00727E05" w:rsidRDefault="004509A7" w:rsidP="004509A7">
      <w:r>
        <w:rPr>
          <w:noProof/>
        </w:rPr>
        <w:drawing>
          <wp:inline distT="0" distB="0" distL="0" distR="0" wp14:anchorId="7CF4E15E" wp14:editId="5976BCDF">
            <wp:extent cx="3175014" cy="1446028"/>
            <wp:effectExtent l="0" t="0" r="0" b="0"/>
            <wp:docPr id="1" name="Image 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&#10;&#10;Description générée automatiquement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829" cy="145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E428" w14:textId="27830FE8" w:rsidR="004509A7" w:rsidRDefault="004509A7" w:rsidP="004509A7">
      <w:r>
        <w:t>Numéro de facture :</w:t>
      </w:r>
      <w:r w:rsidR="009C65E5">
        <w:t xml:space="preserve"> 002</w:t>
      </w:r>
    </w:p>
    <w:p w14:paraId="78C48568" w14:textId="5CC67758" w:rsidR="004509A7" w:rsidRDefault="004509A7" w:rsidP="004509A7">
      <w:r>
        <w:t xml:space="preserve">Date : </w:t>
      </w:r>
      <w:r w:rsidR="009C65E5">
        <w:t>24 novembre 2025</w:t>
      </w:r>
    </w:p>
    <w:p w14:paraId="263ECD70" w14:textId="77777777" w:rsidR="004509A7" w:rsidRDefault="004509A7" w:rsidP="004509A7">
      <w:r>
        <w:t>Produits achetés :</w:t>
      </w:r>
    </w:p>
    <w:p w14:paraId="525C0665" w14:textId="77777777" w:rsidR="004509A7" w:rsidRDefault="004509A7" w:rsidP="004509A7"/>
    <w:p w14:paraId="2F6E4030" w14:textId="77777777" w:rsidR="004509A7" w:rsidRDefault="004509A7" w:rsidP="004509A7">
      <w:r>
        <w:t>Sous-total :</w:t>
      </w:r>
    </w:p>
    <w:p w14:paraId="33A12FB4" w14:textId="77777777" w:rsidR="004509A7" w:rsidRDefault="004509A7" w:rsidP="004509A7">
      <w:r>
        <w:t xml:space="preserve">TPS : </w:t>
      </w:r>
    </w:p>
    <w:p w14:paraId="49AFE40E" w14:textId="77777777" w:rsidR="004509A7" w:rsidRDefault="004509A7" w:rsidP="004509A7">
      <w:r>
        <w:t xml:space="preserve">TVQ : </w:t>
      </w:r>
    </w:p>
    <w:p w14:paraId="7BCCDADA" w14:textId="77777777" w:rsidR="004509A7" w:rsidRPr="004509A7" w:rsidRDefault="004509A7" w:rsidP="004509A7">
      <w:r>
        <w:t xml:space="preserve">Grand Total : </w:t>
      </w:r>
    </w:p>
    <w:sectPr w:rsidR="004509A7" w:rsidRPr="004509A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5E5"/>
    <w:rsid w:val="002D4E6C"/>
    <w:rsid w:val="00323EEA"/>
    <w:rsid w:val="004509A7"/>
    <w:rsid w:val="00501295"/>
    <w:rsid w:val="00727E05"/>
    <w:rsid w:val="009C65E5"/>
    <w:rsid w:val="00B90D09"/>
    <w:rsid w:val="00BF2BAE"/>
    <w:rsid w:val="00C95E45"/>
    <w:rsid w:val="00FD4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FFEAE"/>
  <w15:chartTrackingRefBased/>
  <w15:docId w15:val="{0ACCD0C4-46AB-4B46-92E5-F1FA78C25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0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0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0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0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0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0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0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0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0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0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0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0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09A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09A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09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09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09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09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0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0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0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0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0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09A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09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09A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0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09A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0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ilieu%20de%20l'informatique\Th&#233;orie\Semaine%209\Factures\ModeleFactur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ModeleFacture.dotx</Template>
  <TotalTime>0</TotalTime>
  <Pages>1</Pages>
  <Words>17</Words>
  <Characters>95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Sébastien Rousseau</cp:lastModifiedBy>
  <cp:revision>1</cp:revision>
  <dcterms:created xsi:type="dcterms:W3CDTF">2025-10-28T16:16:00Z</dcterms:created>
  <dcterms:modified xsi:type="dcterms:W3CDTF">2025-10-28T16:16:00Z</dcterms:modified>
</cp:coreProperties>
</file>