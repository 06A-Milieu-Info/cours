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F3C5" w14:textId="77777777" w:rsidR="00727E05" w:rsidRDefault="004509A7" w:rsidP="004509A7">
      <w:r>
        <w:rPr>
          <w:noProof/>
        </w:rPr>
        <w:drawing>
          <wp:inline distT="0" distB="0" distL="0" distR="0" wp14:anchorId="215A56DF" wp14:editId="21C375AA">
            <wp:extent cx="3175014" cy="1446028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829" cy="14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7C60" w14:textId="68DAA317" w:rsidR="004509A7" w:rsidRDefault="004509A7" w:rsidP="004509A7">
      <w:r>
        <w:t>Numéro de facture :</w:t>
      </w:r>
      <w:r w:rsidR="00021287">
        <w:t xml:space="preserve"> 001</w:t>
      </w:r>
    </w:p>
    <w:p w14:paraId="4C7C1E02" w14:textId="1F7F46E7" w:rsidR="004509A7" w:rsidRDefault="004509A7" w:rsidP="004509A7">
      <w:r>
        <w:t xml:space="preserve">Date : </w:t>
      </w:r>
      <w:r w:rsidR="00021287">
        <w:t>28 octobre 2025 </w:t>
      </w:r>
    </w:p>
    <w:p w14:paraId="509806DF" w14:textId="77777777" w:rsidR="004509A7" w:rsidRDefault="004509A7" w:rsidP="004509A7">
      <w:r>
        <w:t>Produits achetés :</w:t>
      </w:r>
    </w:p>
    <w:p w14:paraId="734C722C" w14:textId="77777777" w:rsidR="004509A7" w:rsidRDefault="004509A7" w:rsidP="004509A7"/>
    <w:p w14:paraId="56C50808" w14:textId="73887757" w:rsidR="004509A7" w:rsidRDefault="004509A7" w:rsidP="004509A7">
      <w:r>
        <w:t>Sous-total :</w:t>
      </w:r>
      <w:r w:rsidR="00021287">
        <w:t xml:space="preserve"> 45.00$</w:t>
      </w:r>
    </w:p>
    <w:p w14:paraId="5FD1F318" w14:textId="0E4A8E9B" w:rsidR="004509A7" w:rsidRDefault="004509A7" w:rsidP="004509A7">
      <w:r>
        <w:t xml:space="preserve">TPS : </w:t>
      </w:r>
      <w:r w:rsidR="00021287">
        <w:t>1231</w:t>
      </w:r>
    </w:p>
    <w:p w14:paraId="1467D7E8" w14:textId="09741284" w:rsidR="004509A7" w:rsidRDefault="004509A7" w:rsidP="004509A7">
      <w:r>
        <w:t xml:space="preserve">TVQ : </w:t>
      </w:r>
      <w:r w:rsidR="00021287">
        <w:t>1123</w:t>
      </w:r>
    </w:p>
    <w:p w14:paraId="6ED2A03E" w14:textId="01FE3E1E" w:rsidR="004509A7" w:rsidRPr="004509A7" w:rsidRDefault="004509A7" w:rsidP="004509A7">
      <w:r>
        <w:t xml:space="preserve">Grand Total : </w:t>
      </w:r>
      <w:r w:rsidR="00021287">
        <w:t>12453246.00$</w:t>
      </w:r>
    </w:p>
    <w:sectPr w:rsidR="004509A7" w:rsidRPr="004509A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87"/>
    <w:rsid w:val="00021287"/>
    <w:rsid w:val="002D4E6C"/>
    <w:rsid w:val="00323EEA"/>
    <w:rsid w:val="004509A7"/>
    <w:rsid w:val="00501295"/>
    <w:rsid w:val="00727E05"/>
    <w:rsid w:val="00B90D09"/>
    <w:rsid w:val="00BF2BAE"/>
    <w:rsid w:val="00C95E45"/>
    <w:rsid w:val="00FD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3C7BC"/>
  <w15:chartTrackingRefBased/>
  <w15:docId w15:val="{AE1C888C-E9D1-4F71-A968-BCB5750F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9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9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9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9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9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9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9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9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9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9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ilieu%20de%20l'informatique\Th&#233;orie\Semaine%209\Factures\ModeleFactur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ModeleFacture.dotx</Template>
  <TotalTime>2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Sébastien Rousseau</cp:lastModifiedBy>
  <cp:revision>1</cp:revision>
  <dcterms:created xsi:type="dcterms:W3CDTF">2025-10-28T16:14:00Z</dcterms:created>
  <dcterms:modified xsi:type="dcterms:W3CDTF">2025-10-28T16:16:00Z</dcterms:modified>
</cp:coreProperties>
</file>